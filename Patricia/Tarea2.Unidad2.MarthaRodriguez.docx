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B01513" w:themeColor="accent1"/>
        </w:rPr>
        <w:id w:val="-209793268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noProof/>
          <w:sz w:val="28"/>
          <w:szCs w:val="28"/>
          <w:lang w:val="es-ES"/>
        </w:rPr>
      </w:sdtEndPr>
      <w:sdtContent>
        <w:p w:rsidR="00AC7F48" w:rsidRDefault="00AC7F48">
          <w:pPr>
            <w:pStyle w:val="Sinespaciado"/>
            <w:spacing w:before="1540" w:after="24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01513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DB43AD8D2BC4DFEA6F8441BAF3624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C7F48" w:rsidRDefault="009A3A3E">
              <w:pPr>
                <w:pStyle w:val="Sinespaciado"/>
                <w:pBdr>
                  <w:top w:val="single" w:sz="6" w:space="6" w:color="B01513" w:themeColor="accent1"/>
                  <w:bottom w:val="single" w:sz="6" w:space="6" w:color="B01513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01513" w:themeColor="accent1"/>
                  <w:sz w:val="72"/>
                  <w:szCs w:val="72"/>
                </w:rPr>
                <w:t>Organigrama, misión y visión</w:t>
              </w:r>
            </w:p>
          </w:sdtContent>
        </w:sdt>
        <w:sdt>
          <w:sdtPr>
            <w:rPr>
              <w:color w:val="B01513" w:themeColor="accent1"/>
              <w:sz w:val="28"/>
              <w:szCs w:val="28"/>
              <w:lang w:val="es-MX"/>
            </w:rPr>
            <w:alias w:val="Subtítulo"/>
            <w:tag w:val=""/>
            <w:id w:val="328029620"/>
            <w:placeholder>
              <w:docPart w:val="6EDD38A2E0B84B2CBDD9272CD850E23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C7F48" w:rsidRDefault="009A3A3E">
              <w:pPr>
                <w:pStyle w:val="Sinespaciado"/>
                <w:jc w:val="center"/>
                <w:rPr>
                  <w:color w:val="B01513" w:themeColor="accent1"/>
                  <w:sz w:val="28"/>
                  <w:szCs w:val="28"/>
                </w:rPr>
              </w:pPr>
              <w:r>
                <w:rPr>
                  <w:color w:val="B01513" w:themeColor="accent1"/>
                  <w:sz w:val="28"/>
                  <w:szCs w:val="28"/>
                  <w:lang w:val="es-MX"/>
                </w:rPr>
                <w:t>-</w:t>
              </w:r>
            </w:p>
          </w:sdtContent>
        </w:sdt>
        <w:p w:rsidR="00AC7F48" w:rsidRDefault="00AC7F48">
          <w:pPr>
            <w:pStyle w:val="Sinespaciado"/>
            <w:spacing w:before="480"/>
            <w:jc w:val="center"/>
            <w:rPr>
              <w:color w:val="B01513" w:themeColor="accent1"/>
            </w:rPr>
          </w:pPr>
          <w:r>
            <w:rPr>
              <w:noProof/>
              <w:color w:val="B01513" w:themeColor="accent1"/>
              <w:lang w:val="es-MX"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B01513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7-03-1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C7F48" w:rsidRDefault="009A3A3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B01513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11 de marzo de 2017</w:t>
                                    </w:r>
                                  </w:p>
                                </w:sdtContent>
                              </w:sdt>
                              <w:p w:rsidR="00AC7F48" w:rsidRDefault="00635F5F">
                                <w:pPr>
                                  <w:pStyle w:val="Sinespaciado"/>
                                  <w:jc w:val="center"/>
                                  <w:rPr>
                                    <w:color w:val="B01513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B01513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C7F48">
                                      <w:rPr>
                                        <w:caps/>
                                        <w:color w:val="B01513" w:themeColor="accent1"/>
                                      </w:rPr>
                                      <w:t>Martha Rodriguez chavez</w:t>
                                    </w:r>
                                  </w:sdtContent>
                                </w:sdt>
                              </w:p>
                              <w:p w:rsidR="00AC7F48" w:rsidRDefault="00635F5F">
                                <w:pPr>
                                  <w:pStyle w:val="Sinespaciado"/>
                                  <w:jc w:val="center"/>
                                  <w:rPr>
                                    <w:color w:val="B01513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B01513" w:themeColor="accent1"/>
                                      <w:lang w:val="es-MX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Universidad </w:t>
                                    </w:r>
                                    <w:r w:rsidR="006414BF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>Tecnológica</w:t>
                                    </w:r>
                                    <w:r w:rsidR="00AC7F48" w:rsidRPr="006414BF">
                                      <w:rPr>
                                        <w:color w:val="B01513" w:themeColor="accent1"/>
                                        <w:lang w:val="es-MX"/>
                                      </w:rPr>
                                      <w:t xml:space="preserve"> del Centro de México UTEC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B01513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7-03-1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C7F48" w:rsidRDefault="009A3A3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B01513" w:themeColor="accent1"/>
                                  <w:sz w:val="28"/>
                                  <w:szCs w:val="28"/>
                                  <w:lang w:val="es-ES"/>
                                </w:rPr>
                                <w:t>11 de marzo de 2017</w:t>
                              </w:r>
                            </w:p>
                          </w:sdtContent>
                        </w:sdt>
                        <w:p w:rsidR="00AC7F48" w:rsidRDefault="00635F5F">
                          <w:pPr>
                            <w:pStyle w:val="Sinespaciado"/>
                            <w:jc w:val="center"/>
                            <w:rPr>
                              <w:color w:val="B01513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B01513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C7F48">
                                <w:rPr>
                                  <w:caps/>
                                  <w:color w:val="B01513" w:themeColor="accent1"/>
                                </w:rPr>
                                <w:t>Martha Rodriguez chavez</w:t>
                              </w:r>
                            </w:sdtContent>
                          </w:sdt>
                        </w:p>
                        <w:p w:rsidR="00AC7F48" w:rsidRDefault="00635F5F">
                          <w:pPr>
                            <w:pStyle w:val="Sinespaciado"/>
                            <w:jc w:val="center"/>
                            <w:rPr>
                              <w:color w:val="B01513" w:themeColor="accent1"/>
                            </w:rPr>
                          </w:pPr>
                          <w:sdt>
                            <w:sdtPr>
                              <w:rPr>
                                <w:color w:val="B01513" w:themeColor="accent1"/>
                                <w:lang w:val="es-MX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Universidad </w:t>
                              </w:r>
                              <w:r w:rsidR="006414BF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>Tecnológica</w:t>
                              </w:r>
                              <w:r w:rsidR="00AC7F48" w:rsidRPr="006414BF">
                                <w:rPr>
                                  <w:color w:val="B01513" w:themeColor="accent1"/>
                                  <w:lang w:val="es-MX"/>
                                </w:rPr>
                                <w:t xml:space="preserve"> del Centro de México UTEC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B01513" w:themeColor="accent1"/>
              <w:lang w:val="es-MX" w:eastAsia="es-MX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A3A3E" w:rsidRDefault="00AC7F48" w:rsidP="009A3A3E">
          <w:pPr>
            <w:pStyle w:val="Ttulo1"/>
            <w:rPr>
              <w:noProof/>
              <w:lang w:val="es-ES"/>
            </w:rPr>
          </w:pPr>
          <w:r w:rsidRPr="00AC7F48">
            <w:rPr>
              <w:noProof/>
              <w:lang w:val="es-ES"/>
            </w:rPr>
            <w:br w:type="page"/>
          </w:r>
        </w:p>
      </w:sdtContent>
    </w:sdt>
    <w:p w:rsidR="00AC7F48" w:rsidRDefault="009A3A3E" w:rsidP="009A3A3E">
      <w:pPr>
        <w:pStyle w:val="Ttulo1"/>
        <w:numPr>
          <w:ilvl w:val="0"/>
          <w:numId w:val="3"/>
        </w:numPr>
        <w:rPr>
          <w:noProof/>
          <w:kern w:val="28"/>
          <w:lang w:val="es-ES"/>
        </w:rPr>
      </w:pPr>
      <w:r>
        <w:rPr>
          <w:noProof/>
          <w:kern w:val="28"/>
          <w:lang w:val="es-ES"/>
        </w:rPr>
        <w:t>Organigrama</w:t>
      </w:r>
    </w:p>
    <w:p w:rsidR="009A3A3E" w:rsidRDefault="009A3A3E" w:rsidP="009A3A3E">
      <w:pPr>
        <w:rPr>
          <w:lang w:val="es-ES"/>
        </w:rPr>
      </w:pPr>
      <w:r>
        <w:rPr>
          <w:noProof/>
          <w:lang w:val="es-MX" w:eastAsia="es-MX"/>
        </w:rPr>
        <mc:AlternateContent>
          <mc:Choice Requires="wpc">
            <w:drawing>
              <wp:inline distT="0" distB="0" distL="0" distR="0">
                <wp:extent cx="6019800" cy="3200400"/>
                <wp:effectExtent l="0" t="0" r="0" b="0"/>
                <wp:docPr id="1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Rectángulo 2"/>
                        <wps:cNvSpPr/>
                        <wps:spPr>
                          <a:xfrm>
                            <a:off x="2095500" y="200025"/>
                            <a:ext cx="1295400" cy="476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A3A3E" w:rsidRPr="009A3A3E" w:rsidRDefault="009A3A3E" w:rsidP="009A3A3E">
                              <w:pPr>
                                <w:jc w:val="center"/>
                                <w:rPr>
                                  <w:sz w:val="22"/>
                                  <w:lang w:val="es-MX"/>
                                </w:rPr>
                              </w:pPr>
                              <w:r w:rsidRPr="009A3A3E">
                                <w:rPr>
                                  <w:sz w:val="22"/>
                                  <w:lang w:val="es-MX"/>
                                </w:rPr>
                                <w:t>Gerente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3248024" y="1466850"/>
                            <a:ext cx="1219201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A3A3E" w:rsidRPr="009A3A3E" w:rsidRDefault="009A3A3E" w:rsidP="009A3A3E">
                              <w:pPr>
                                <w:jc w:val="center"/>
                                <w:rPr>
                                  <w:sz w:val="20"/>
                                  <w:lang w:val="es-MX"/>
                                </w:rPr>
                              </w:pPr>
                              <w:r w:rsidRPr="009A3A3E">
                                <w:rPr>
                                  <w:sz w:val="20"/>
                                  <w:lang w:val="es-MX"/>
                                </w:rPr>
                                <w:t>Líder comercial y ventas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1143000" y="1438275"/>
                            <a:ext cx="1057275" cy="4476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A3A3E" w:rsidRPr="00F61404" w:rsidRDefault="009A3A3E" w:rsidP="009A3A3E">
                              <w:pPr>
                                <w:jc w:val="center"/>
                                <w:rPr>
                                  <w:sz w:val="20"/>
                                  <w:lang w:val="es-MX"/>
                                </w:rPr>
                              </w:pPr>
                              <w:r w:rsidRPr="00F61404">
                                <w:rPr>
                                  <w:sz w:val="20"/>
                                  <w:lang w:val="es-MX"/>
                                </w:rPr>
                                <w:t>Líder de proyecto</w:t>
                              </w:r>
                            </w:p>
                            <w:p w:rsidR="009A3A3E" w:rsidRPr="009A3A3E" w:rsidRDefault="009A3A3E" w:rsidP="009A3A3E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381000" y="2371725"/>
                            <a:ext cx="1181100" cy="4286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A3A3E" w:rsidRPr="00F61404" w:rsidRDefault="009A3A3E" w:rsidP="009A3A3E">
                              <w:pPr>
                                <w:jc w:val="center"/>
                                <w:rPr>
                                  <w:sz w:val="20"/>
                                  <w:lang w:val="es-MX"/>
                                </w:rPr>
                              </w:pPr>
                              <w:r w:rsidRPr="00F61404">
                                <w:rPr>
                                  <w:sz w:val="20"/>
                                  <w:lang w:val="es-MX"/>
                                </w:rPr>
                                <w:t>Desarrolladores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ángulo 8"/>
                        <wps:cNvSpPr/>
                        <wps:spPr>
                          <a:xfrm>
                            <a:off x="2009775" y="2371725"/>
                            <a:ext cx="1095375" cy="4381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A3A3E" w:rsidRPr="00F61404" w:rsidRDefault="009A3A3E" w:rsidP="009A3A3E">
                              <w:pPr>
                                <w:jc w:val="center"/>
                                <w:rPr>
                                  <w:sz w:val="20"/>
                                  <w:lang w:val="es-MX"/>
                                </w:rPr>
                              </w:pPr>
                              <w:r w:rsidRPr="00F61404">
                                <w:rPr>
                                  <w:sz w:val="20"/>
                                  <w:lang w:val="es-MX"/>
                                </w:rPr>
                                <w:t>DBA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ángulo 9"/>
                        <wps:cNvSpPr/>
                        <wps:spPr>
                          <a:xfrm>
                            <a:off x="4171950" y="657225"/>
                            <a:ext cx="1047750" cy="476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61404" w:rsidRPr="00F61404" w:rsidRDefault="00F61404" w:rsidP="00F61404">
                              <w:pPr>
                                <w:jc w:val="center"/>
                                <w:rPr>
                                  <w:sz w:val="20"/>
                                  <w:lang w:val="es-MX"/>
                                </w:rPr>
                              </w:pPr>
                              <w:r w:rsidRPr="00F61404">
                                <w:rPr>
                                  <w:sz w:val="20"/>
                                  <w:lang w:val="es-MX"/>
                                </w:rPr>
                                <w:t>Asistente de gerencia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Conector angular 11"/>
                        <wps:cNvCnPr>
                          <a:stCxn id="2" idx="2"/>
                          <a:endCxn id="3" idx="0"/>
                        </wps:cNvCnPr>
                        <wps:spPr>
                          <a:xfrm rot="16200000" flipH="1">
                            <a:off x="2905125" y="514349"/>
                            <a:ext cx="790575" cy="111442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ector angular 12"/>
                        <wps:cNvCnPr>
                          <a:stCxn id="2" idx="2"/>
                          <a:endCxn id="5" idx="0"/>
                        </wps:cNvCnPr>
                        <wps:spPr>
                          <a:xfrm rot="5400000">
                            <a:off x="1826419" y="521494"/>
                            <a:ext cx="762000" cy="107156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ector angular 13"/>
                        <wps:cNvCnPr>
                          <a:stCxn id="5" idx="2"/>
                          <a:endCxn id="8" idx="0"/>
                        </wps:cNvCnPr>
                        <wps:spPr>
                          <a:xfrm rot="16200000" flipH="1">
                            <a:off x="1871663" y="1685924"/>
                            <a:ext cx="485775" cy="88582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ector angular 14"/>
                        <wps:cNvCnPr>
                          <a:stCxn id="5" idx="2"/>
                          <a:endCxn id="7" idx="0"/>
                        </wps:cNvCnPr>
                        <wps:spPr>
                          <a:xfrm rot="5400000">
                            <a:off x="1078707" y="1778793"/>
                            <a:ext cx="485775" cy="70008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ector angular 15"/>
                        <wps:cNvCnPr>
                          <a:stCxn id="2" idx="3"/>
                          <a:endCxn id="9" idx="0"/>
                        </wps:cNvCnPr>
                        <wps:spPr>
                          <a:xfrm>
                            <a:off x="3390900" y="438150"/>
                            <a:ext cx="1304925" cy="219075"/>
                          </a:xfrm>
                          <a:prstGeom prst="bentConnector2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Lienzo 1" o:spid="_x0000_s1027" editas="canvas" style="width:474pt;height:252pt;mso-position-horizontal-relative:char;mso-position-vertical-relative:line" coordsize="60198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60198;height:32004;visibility:visible;mso-wrap-style:square">
                  <v:fill o:detectmouseclick="t"/>
                  <v:path o:connecttype="none"/>
                </v:shape>
                <v:rect id="Rectángulo 2" o:spid="_x0000_s1029" style="position:absolute;left:20955;top:2000;width:12954;height: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SzSr4A&#10;AADaAAAADwAAAGRycy9kb3ducmV2LnhtbESPwYoCMRBE74L/EFrwphk9uO5oFBEET8K68wHNpHdm&#10;MOkMSavj35uFhT0WVfWK2u4H79SDYuoCG1jMC1DEdbAdNwaq79NsDSoJskUXmAy8KMF+Nx5tsbTh&#10;yV/0uEqjMoRTiQZakb7UOtUteUzz0BNn7ydEj5JlbLSN+Mxw7/SyKFbaY8d5ocWeji3Vt+vdGyhi&#10;WLt4sbaSKnSOdFx8yocx08lw2IASGuQ//Nc+WwNL+L2Sb4De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uks0q+AAAA2gAAAA8AAAAAAAAAAAAAAAAAmAIAAGRycy9kb3ducmV2&#10;LnhtbFBLBQYAAAAABAAEAPUAAACDAwAAAAA=&#10;" fillcolor="white [3201]" strokecolor="black [3200]" strokeweight="1.5pt">
                  <v:stroke endcap="round"/>
                  <v:textbox>
                    <w:txbxContent>
                      <w:p w:rsidR="009A3A3E" w:rsidRPr="009A3A3E" w:rsidRDefault="009A3A3E" w:rsidP="009A3A3E">
                        <w:pPr>
                          <w:jc w:val="center"/>
                          <w:rPr>
                            <w:sz w:val="22"/>
                            <w:lang w:val="es-MX"/>
                          </w:rPr>
                        </w:pPr>
                        <w:r w:rsidRPr="009A3A3E">
                          <w:rPr>
                            <w:sz w:val="22"/>
                            <w:lang w:val="es-MX"/>
                          </w:rPr>
                          <w:t>Gerente</w:t>
                        </w:r>
                      </w:p>
                    </w:txbxContent>
                  </v:textbox>
                </v:rect>
                <v:rect id="Rectángulo 3" o:spid="_x0000_s1030" style="position:absolute;left:32480;top:14668;width:1219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gW0b8A&#10;AADaAAAADwAAAGRycy9kb3ducmV2LnhtbESPUWsCMRCE34X+h7AF3zRnBXtejVIKBZ8E9X7Aclnv&#10;jiabI9nq9d+bguDjMDPfMJvd6J26Ukx9YAOLeQGKuAm259ZAff6elaCSIFt0gcnAHyXYbV8mG6xs&#10;uPGRridpVYZwqtBAJzJUWqemI49pHgbi7F1C9ChZxlbbiLcM906/FcVKe+w5L3Q40FdHzc/p1xso&#10;YihdPFhbSx16Rzou1vJuzPR1/PwAJTTKM/xo762BJfxfyTdAb+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6BbRvwAAANoAAAAPAAAAAAAAAAAAAAAAAJgCAABkcnMvZG93bnJl&#10;di54bWxQSwUGAAAAAAQABAD1AAAAhAMAAAAA&#10;" fillcolor="white [3201]" strokecolor="black [3200]" strokeweight="1.5pt">
                  <v:stroke endcap="round"/>
                  <v:textbox>
                    <w:txbxContent>
                      <w:p w:rsidR="009A3A3E" w:rsidRPr="009A3A3E" w:rsidRDefault="009A3A3E" w:rsidP="009A3A3E">
                        <w:pPr>
                          <w:jc w:val="center"/>
                          <w:rPr>
                            <w:sz w:val="20"/>
                            <w:lang w:val="es-MX"/>
                          </w:rPr>
                        </w:pPr>
                        <w:r w:rsidRPr="009A3A3E">
                          <w:rPr>
                            <w:sz w:val="20"/>
                            <w:lang w:val="es-MX"/>
                          </w:rPr>
                          <w:t>Líder comercial y ventas</w:t>
                        </w:r>
                      </w:p>
                    </w:txbxContent>
                  </v:textbox>
                </v:rect>
                <v:rect id="Rectángulo 5" o:spid="_x0000_s1031" style="position:absolute;left:11430;top:14382;width:10572;height:4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0rPr8A&#10;AADaAAAADwAAAGRycy9kb3ducmV2LnhtbESPUWsCMRCE34X+h7AF3zRnQXtejVIKBZ8E9X7Aclnv&#10;jiabI9nq9d+bguDjMDPfMJvd6J26Ukx9YAOLeQGKuAm259ZAff6elaCSIFt0gcnAHyXYbV8mG6xs&#10;uPGRridpVYZwqtBAJzJUWqemI49pHgbi7F1C9ChZxlbbiLcM906/FcVKe+w5L3Q40FdHzc/p1xso&#10;YihdPFhbSx16Rzou1vJuzPR1/PwAJTTKM/xo762BJfxfyTdAb+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TSs+vwAAANoAAAAPAAAAAAAAAAAAAAAAAJgCAABkcnMvZG93bnJl&#10;di54bWxQSwUGAAAAAAQABAD1AAAAhAMAAAAA&#10;" fillcolor="white [3201]" strokecolor="black [3200]" strokeweight="1.5pt">
                  <v:stroke endcap="round"/>
                  <v:textbox>
                    <w:txbxContent>
                      <w:p w:rsidR="009A3A3E" w:rsidRPr="00F61404" w:rsidRDefault="009A3A3E" w:rsidP="009A3A3E">
                        <w:pPr>
                          <w:jc w:val="center"/>
                          <w:rPr>
                            <w:sz w:val="20"/>
                            <w:lang w:val="es-MX"/>
                          </w:rPr>
                        </w:pPr>
                        <w:r w:rsidRPr="00F61404">
                          <w:rPr>
                            <w:sz w:val="20"/>
                            <w:lang w:val="es-MX"/>
                          </w:rPr>
                          <w:t>Líder de proyecto</w:t>
                        </w:r>
                      </w:p>
                      <w:p w:rsidR="009A3A3E" w:rsidRPr="009A3A3E" w:rsidRDefault="009A3A3E" w:rsidP="009A3A3E">
                        <w:pPr>
                          <w:jc w:val="center"/>
                          <w:rPr>
                            <w:lang w:val="es-MX"/>
                          </w:rPr>
                        </w:pPr>
                      </w:p>
                    </w:txbxContent>
                  </v:textbox>
                </v:rect>
                <v:rect id="Rectángulo 7" o:spid="_x0000_s1032" style="position:absolute;left:3810;top:23717;width:11811;height:4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MQ0r4A&#10;AADaAAAADwAAAGRycy9kb3ducmV2LnhtbESPzYoCMRCE78K+Q+gFb5rRgz+zRlkEYU+COg/QTNqZ&#10;YZPOkPTq+PYbQfBYVNVX1GY3eKduFFMX2MBsWoAiroPtuDFQXQ6TFagkyBZdYDLwoAS77cdog6UN&#10;dz7R7SyNyhBOJRpoRfpS61S35DFNQ0+cvWuIHiXL2Ggb8Z7h3ul5USy0x47zQos97Vuqf89/3kAR&#10;w8rFo7WVVKFzpONsLUtjxp/D9xcooUHe4Vf7xxpYwvNKvgF6+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vTENK+AAAA2gAAAA8AAAAAAAAAAAAAAAAAmAIAAGRycy9kb3ducmV2&#10;LnhtbFBLBQYAAAAABAAEAPUAAACDAwAAAAA=&#10;" fillcolor="white [3201]" strokecolor="black [3200]" strokeweight="1.5pt">
                  <v:stroke endcap="round"/>
                  <v:textbox>
                    <w:txbxContent>
                      <w:p w:rsidR="009A3A3E" w:rsidRPr="00F61404" w:rsidRDefault="009A3A3E" w:rsidP="009A3A3E">
                        <w:pPr>
                          <w:jc w:val="center"/>
                          <w:rPr>
                            <w:sz w:val="20"/>
                            <w:lang w:val="es-MX"/>
                          </w:rPr>
                        </w:pPr>
                        <w:r w:rsidRPr="00F61404">
                          <w:rPr>
                            <w:sz w:val="20"/>
                            <w:lang w:val="es-MX"/>
                          </w:rPr>
                          <w:t>Desarrolladores</w:t>
                        </w:r>
                      </w:p>
                    </w:txbxContent>
                  </v:textbox>
                </v:rect>
                <v:rect id="Rectángulo 8" o:spid="_x0000_s1033" style="position:absolute;left:20097;top:23717;width:10954;height:4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yEoLwA&#10;AADaAAAADwAAAGRycy9kb3ducmV2LnhtbERPS2rDMBDdF3oHMYHuYjldtI5rOYRAoKtCHR9gsCa2&#10;qTQy0jRxb18tCl0+3r85rN6pG8U0BzawK0pQxEOwM48G+st5W4FKgmzRBSYDP5Tg0D4+NFjbcOdP&#10;unUyqhzCqUYDk8hSa52GiTymIizEmbuG6FEyjKO2Ee853Dv9XJYv2uPMuWHChU4TDV/dtzdQxlC5&#10;+GFtL32YHem428urMU+b9fgGSmiVf/Gf+90ayFvzlXwDdPs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aTISgvAAAANoAAAAPAAAAAAAAAAAAAAAAAJgCAABkcnMvZG93bnJldi54&#10;bWxQSwUGAAAAAAQABAD1AAAAgQMAAAAA&#10;" fillcolor="white [3201]" strokecolor="black [3200]" strokeweight="1.5pt">
                  <v:stroke endcap="round"/>
                  <v:textbox>
                    <w:txbxContent>
                      <w:p w:rsidR="009A3A3E" w:rsidRPr="00F61404" w:rsidRDefault="009A3A3E" w:rsidP="009A3A3E">
                        <w:pPr>
                          <w:jc w:val="center"/>
                          <w:rPr>
                            <w:sz w:val="20"/>
                            <w:lang w:val="es-MX"/>
                          </w:rPr>
                        </w:pPr>
                        <w:r w:rsidRPr="00F61404">
                          <w:rPr>
                            <w:sz w:val="20"/>
                            <w:lang w:val="es-MX"/>
                          </w:rPr>
                          <w:t>DBA</w:t>
                        </w:r>
                      </w:p>
                    </w:txbxContent>
                  </v:textbox>
                </v:rect>
                <v:rect id="Rectángulo 9" o:spid="_x0000_s1034" style="position:absolute;left:41719;top:6572;width:10478;height:47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AhO74A&#10;AADaAAAADwAAAGRycy9kb3ducmV2LnhtbESPwYoCMRBE74L/EFrwphk9uDoaRRaEPQm68wHNpJ0Z&#10;TDpD0quzf28WFjwWVfWK2h0G79SDYuoCG1jMC1DEdbAdNwaq79NsDSoJskUXmAz8UoLDfjzaYWnD&#10;ky/0uEqjMoRTiQZakb7UOtUteUzz0BNn7xaiR8kyNtpGfGa4d3pZFCvtseO80GJPny3V9+uPN1DE&#10;sHbxbG0lVegc6bjYyIcx08lw3IISGuQd/m9/WQMb+LuSb4De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UAITu+AAAA2gAAAA8AAAAAAAAAAAAAAAAAmAIAAGRycy9kb3ducmV2&#10;LnhtbFBLBQYAAAAABAAEAPUAAACDAwAAAAA=&#10;" fillcolor="white [3201]" strokecolor="black [3200]" strokeweight="1.5pt">
                  <v:stroke endcap="round"/>
                  <v:textbox>
                    <w:txbxContent>
                      <w:p w:rsidR="00F61404" w:rsidRPr="00F61404" w:rsidRDefault="00F61404" w:rsidP="00F61404">
                        <w:pPr>
                          <w:jc w:val="center"/>
                          <w:rPr>
                            <w:sz w:val="20"/>
                            <w:lang w:val="es-MX"/>
                          </w:rPr>
                        </w:pPr>
                        <w:r w:rsidRPr="00F61404">
                          <w:rPr>
                            <w:sz w:val="20"/>
                            <w:lang w:val="es-MX"/>
                          </w:rPr>
                          <w:t>Asistente de gerencia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 angular 11" o:spid="_x0000_s1035" type="#_x0000_t34" style="position:absolute;left:29051;top:5143;width:7906;height:11144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SwlMIAAADbAAAADwAAAGRycy9kb3ducmV2LnhtbERPO2/CMBDeK/U/WIfUrTh0aCFgEKpE&#10;X2IggYXtsI8kIj5HsZuk/75GQmK7T9/zFqvB1qKj1leOFUzGCQhi7UzFhYLDfvM8BeEDssHaMSn4&#10;Iw+r5ePDAlPjes6oy0MhYgj7FBWUITSplF6XZNGPXUMcubNrLYYI20KaFvsYbmv5kiSv0mLFsaHE&#10;ht5L0pf81yo46o+3rdenn8+z3mSzC+6+i2qn1NNoWM9BBBrCXXxzf5k4fwLXX+IBc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nSwlMIAAADbAAAADwAAAAAAAAAAAAAA&#10;AAChAgAAZHJzL2Rvd25yZXYueG1sUEsFBgAAAAAEAAQA+QAAAJADAAAAAA==&#10;" strokecolor="black [3200]">
                  <v:stroke endarrow="block" endcap="round"/>
                </v:shape>
                <v:shape id="Conector angular 12" o:spid="_x0000_s1036" type="#_x0000_t34" style="position:absolute;left:18264;top:5214;width:7620;height:10716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belL8AAADbAAAADwAAAGRycy9kb3ducmV2LnhtbERPzYrCMBC+C/sOYRa8iKb1oFIbRRYE&#10;d29qH2BsxrbYTEKTbbtvbxYEb/Px/U6+H00reup8Y1lBukhAEJdWN1wpKK7H+QaED8gaW8uk4I88&#10;7HcfkxwzbQc+U38JlYgh7DNUUIfgMil9WZNBv7COOHJ32xkMEXaV1B0OMdy0cpkkK2mw4dhQo6Ov&#10;msrH5dcocOdbUaVu1nynOMx+1n3BLSdKTT/HwxZEoDG8xS/3Scf5S/j/JR4gd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LbelL8AAADbAAAADwAAAAAAAAAAAAAAAACh&#10;AgAAZHJzL2Rvd25yZXYueG1sUEsFBgAAAAAEAAQA+QAAAI0DAAAAAA==&#10;" strokecolor="black [3200]">
                  <v:stroke endarrow="block" endcap="round"/>
                </v:shape>
                <v:shape id="Conector angular 13" o:spid="_x0000_s1037" type="#_x0000_t34" style="position:absolute;left:18716;top:16859;width:4858;height:8858;rotation:90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qLeMIAAADbAAAADwAAAGRycy9kb3ducmV2LnhtbERPS4vCMBC+C/6HMII3TV1hV6tRZEH3&#10;gQerXryNydgWm0lponb//WZhwdt8fM+ZL1tbiTs1vnSsYDRMQBBrZ0rOFRwP68EEhA/IBivHpOCH&#10;PCwX3c4cU+MenNF9H3IRQ9inqKAIoU6l9Logi37oauLIXVxjMUTY5NI0+IjhtpIvSfIqLZYcGwqs&#10;6b0gfd3frIKT3rxtvT5/f1z0OptecfeVlzul+r12NQMRqA1P8b/708T5Y/j7JR4gF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qLeMIAAADbAAAADwAAAAAAAAAAAAAA&#10;AAChAgAAZHJzL2Rvd25yZXYueG1sUEsFBgAAAAAEAAQA+QAAAJADAAAAAA==&#10;" strokecolor="black [3200]">
                  <v:stroke endarrow="block" endcap="round"/>
                </v:shape>
                <v:shape id="Conector angular 14" o:spid="_x0000_s1038" type="#_x0000_t34" style="position:absolute;left:10787;top:17787;width:4858;height:7001;rotation:9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Pje8AAAADbAAAADwAAAGRycy9kb3ducmV2LnhtbERPS2rDMBDdF3IHMYVuQi27lKY4VkIo&#10;BNLukvgAE2sim1ojYam2c/uoUOhuHu871Xa2vRhpCJ1jBUWWgyBunO7YKKjP++d3ECEia+wdk4Ib&#10;BdhuFg8VltpNfKTxFI1IIRxKVNDG6EspQ9OSxZA5T5y4qxssxgQHI/WAUwq3vXzJ8zdpsePU0KKn&#10;j5aa79OPVeCPl9oUftl9Fjgtv1ZjzT3nSj09zrs1iEhz/Bf/uQ86zX+F31/SAXJz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T43vAAAAA2wAAAA8AAAAAAAAAAAAAAAAA&#10;oQIAAGRycy9kb3ducmV2LnhtbFBLBQYAAAAABAAEAPkAAACOAwAAAAA=&#10;" strokecolor="black [3200]">
                  <v:stroke endarrow="block" endcap="round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ector angular 15" o:spid="_x0000_s1039" type="#_x0000_t33" style="position:absolute;left:33909;top:4381;width:13049;height:2191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zgYsAAAADbAAAADwAAAGRycy9kb3ducmV2LnhtbERPTWvCQBC9F/oflhG8NRsFS42uIoWW&#10;Yk+JYq5DdswGs7Mhu03iv3cLhd7m8T5nu59sKwbqfeNYwSJJQRBXTjdcKzifPl7eQPiArLF1TAru&#10;5GG/e37aYqbdyDkNRahFDGGfoQITQpdJ6StDFn3iOuLIXV1vMUTY11L3OMZw28plmr5Kiw3HBoMd&#10;vRuqbsWPVfB5OXIw7fG0tN9FV67LvMn9pNR8Nh02IAJN4V/85/7Scf4Kfn+JB8jd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/s4GLAAAAA2wAAAA8AAAAAAAAAAAAAAAAA&#10;oQIAAGRycy9kb3ducmV2LnhtbFBLBQYAAAAABAAEAPkAAACOAwAAAAA=&#10;" strokecolor="black [3200]">
                  <v:stroke dashstyle="dash" endarrow="block" endcap="round"/>
                </v:shape>
                <w10:anchorlock/>
              </v:group>
            </w:pict>
          </mc:Fallback>
        </mc:AlternateContent>
      </w:r>
    </w:p>
    <w:p w:rsidR="00F61404" w:rsidRDefault="00F61404" w:rsidP="00F61404">
      <w:pPr>
        <w:pStyle w:val="Ttulo1"/>
        <w:numPr>
          <w:ilvl w:val="0"/>
          <w:numId w:val="3"/>
        </w:numPr>
        <w:rPr>
          <w:lang w:val="es-ES"/>
        </w:rPr>
      </w:pPr>
      <w:r>
        <w:rPr>
          <w:lang w:val="es-ES"/>
        </w:rPr>
        <w:t>Misión</w:t>
      </w:r>
    </w:p>
    <w:p w:rsidR="00F61404" w:rsidRDefault="009C2E4C" w:rsidP="00F61404">
      <w:pPr>
        <w:rPr>
          <w:lang w:val="es-ES"/>
        </w:rPr>
      </w:pPr>
      <w:r>
        <w:rPr>
          <w:lang w:val="es-ES"/>
        </w:rPr>
        <w:t>Ayudar a nuestros clientes al logro de sus objetivos mediante soluciones basadas en herramientas actuales. Proveer a nuestros empleados capacitación y crecimientos constante, así como un entorno propicio para la innovación y la experimentación de nuevas tecnologías.</w:t>
      </w:r>
    </w:p>
    <w:p w:rsidR="00F61404" w:rsidRDefault="00F61404" w:rsidP="00F61404">
      <w:pPr>
        <w:pStyle w:val="Ttulo1"/>
        <w:numPr>
          <w:ilvl w:val="0"/>
          <w:numId w:val="3"/>
        </w:numPr>
        <w:rPr>
          <w:lang w:val="es-ES"/>
        </w:rPr>
      </w:pPr>
      <w:r>
        <w:rPr>
          <w:lang w:val="es-ES"/>
        </w:rPr>
        <w:t>Visión</w:t>
      </w:r>
    </w:p>
    <w:p w:rsidR="009C2E4C" w:rsidRPr="009C2E4C" w:rsidRDefault="00635F5F" w:rsidP="009C2E4C">
      <w:pPr>
        <w:rPr>
          <w:lang w:val="es-ES"/>
        </w:rPr>
      </w:pPr>
      <w:r>
        <w:rPr>
          <w:lang w:val="es-ES"/>
        </w:rPr>
        <w:t>Fortalecer lazos con los clientes locales y conseguir trascender</w:t>
      </w:r>
      <w:bookmarkStart w:id="0" w:name="_GoBack"/>
      <w:bookmarkEnd w:id="0"/>
      <w:r>
        <w:rPr>
          <w:lang w:val="es-ES"/>
        </w:rPr>
        <w:t xml:space="preserve"> al mercado nacional.</w:t>
      </w:r>
    </w:p>
    <w:sectPr w:rsidR="009C2E4C" w:rsidRPr="009C2E4C" w:rsidSect="00AC7F48">
      <w:pgSz w:w="12240" w:h="15840"/>
      <w:pgMar w:top="1440" w:right="1440" w:bottom="1440" w:left="1440" w:header="720" w:footer="720" w:gutter="0"/>
      <w:pgNumType w:start="0"/>
      <w:cols w:space="720"/>
      <w:titlePg/>
      <w:docGrid w:linePitch="23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FB02A2"/>
    <w:multiLevelType w:val="hybridMultilevel"/>
    <w:tmpl w:val="59100F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D53"/>
    <w:rsid w:val="00082605"/>
    <w:rsid w:val="00096420"/>
    <w:rsid w:val="002C7A92"/>
    <w:rsid w:val="00357C68"/>
    <w:rsid w:val="003B4C43"/>
    <w:rsid w:val="004A5D53"/>
    <w:rsid w:val="004D2A3D"/>
    <w:rsid w:val="00635F5F"/>
    <w:rsid w:val="006414BF"/>
    <w:rsid w:val="00766837"/>
    <w:rsid w:val="00804EF0"/>
    <w:rsid w:val="00821021"/>
    <w:rsid w:val="00827275"/>
    <w:rsid w:val="00876C64"/>
    <w:rsid w:val="00913A5B"/>
    <w:rsid w:val="009A3A3E"/>
    <w:rsid w:val="009A67D5"/>
    <w:rsid w:val="009C2E4C"/>
    <w:rsid w:val="009E497F"/>
    <w:rsid w:val="00AC7F48"/>
    <w:rsid w:val="00EA78FC"/>
    <w:rsid w:val="00F42F63"/>
    <w:rsid w:val="00F6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4202D-79D5-4ADD-9DBA-94E82B30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dellibro">
    <w:name w:val="Book Title"/>
    <w:basedOn w:val="Fuentedeprrafopredeter"/>
    <w:uiPriority w:val="33"/>
    <w:qFormat/>
    <w:rPr>
      <w:b/>
      <w:bCs/>
      <w:caps w:val="0"/>
      <w:smallCaps/>
      <w:spacing w:val="1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fasis">
    <w:name w:val="Emphasis"/>
    <w:basedOn w:val="Fuentedeprrafopredeter"/>
    <w:uiPriority w:val="20"/>
    <w:qFormat/>
    <w:rPr>
      <w:i/>
      <w:iCs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color w:val="B01513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styleId="Hipervnculo">
    <w:name w:val="Hyperlink"/>
    <w:basedOn w:val="Fuentedeprrafopredeter"/>
    <w:unhideWhenUsed/>
    <w:rPr>
      <w:color w:val="4FB8C1" w:themeColor="text2" w:themeTint="99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DFFCB" w:themeColor="followedHyperlink"/>
      <w:u w:val="single"/>
    </w:r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Car">
    <w:name w:val="Cita Car"/>
    <w:basedOn w:val="Fuentedeprrafopredeter"/>
    <w:link w:val="Cita"/>
    <w:uiPriority w:val="29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sz w:val="28"/>
      <w:szCs w:val="28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Puesto">
    <w:name w:val="Title"/>
    <w:basedOn w:val="Normal"/>
    <w:next w:val="Normal"/>
    <w:link w:val="PuestoC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PuestoCar">
    <w:name w:val="Puesto Car"/>
    <w:basedOn w:val="Fuentedeprrafopredeter"/>
    <w:link w:val="Puesto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1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102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A3A3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ha\AppData\Roaming\Microsoft\Plantillas\Dise&#241;o%20de%20ion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DB43AD8D2BC4DFEA6F8441BAF362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8CCF-C099-43B6-A81A-5B195EF57F0D}"/>
      </w:docPartPr>
      <w:docPartBody>
        <w:p w:rsidR="00590CBB" w:rsidRDefault="00700EAD" w:rsidP="00700EAD">
          <w:pPr>
            <w:pStyle w:val="5DB43AD8D2BC4DFEA6F8441BAF362493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6EDD38A2E0B84B2CBDD9272CD850E2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90DD6E-17C3-40D0-81F9-C09EA7E4E324}"/>
      </w:docPartPr>
      <w:docPartBody>
        <w:p w:rsidR="00590CBB" w:rsidRDefault="00700EAD" w:rsidP="00700EAD">
          <w:pPr>
            <w:pStyle w:val="6EDD38A2E0B84B2CBDD9272CD850E230"/>
          </w:pPr>
          <w:r>
            <w:rPr>
              <w:color w:val="5B9BD5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MS Gothic"/>
    <w:charset w:val="80"/>
    <w:family w:val="swiss"/>
    <w:pitch w:val="variable"/>
    <w:sig w:usb0="E10102FF" w:usb1="EAC7FFFF" w:usb2="0001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EAD"/>
    <w:rsid w:val="002B45B1"/>
    <w:rsid w:val="00590CBB"/>
    <w:rsid w:val="00700EAD"/>
    <w:rsid w:val="00714D66"/>
    <w:rsid w:val="00E3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DB43AD8D2BC4DFEA6F8441BAF362493">
    <w:name w:val="5DB43AD8D2BC4DFEA6F8441BAF362493"/>
    <w:rsid w:val="00700EAD"/>
  </w:style>
  <w:style w:type="paragraph" w:customStyle="1" w:styleId="6EDD38A2E0B84B2CBDD9272CD850E230">
    <w:name w:val="6EDD38A2E0B84B2CBDD9272CD850E230"/>
    <w:rsid w:val="00700E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2017-03-11T00:00:00</PublishDate>
  <Abstract/>
  <CompanyAddress>Universidad Tecnológica del Centro de México UTEC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Diseño de iones</Template>
  <TotalTime>314</TotalTime>
  <Pages>2</Pages>
  <Words>65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Titulo</vt:lpstr>
      <vt:lpstr/>
    </vt:vector>
  </TitlesOfParts>
  <Company>Martha Rodriguez chavez</Company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Organigrama, misión y visión</dc:title>
  <dc:subject>-</dc:subject>
  <dc:creator>martha rodriguez</dc:creator>
  <cp:keywords/>
  <cp:lastModifiedBy>martha rodriguez</cp:lastModifiedBy>
  <cp:revision>4</cp:revision>
  <dcterms:created xsi:type="dcterms:W3CDTF">2016-08-19T15:01:00Z</dcterms:created>
  <dcterms:modified xsi:type="dcterms:W3CDTF">2017-03-16T04:42:00Z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